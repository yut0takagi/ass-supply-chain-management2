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D93C" w14:textId="1BDF2554" w:rsidR="00812931" w:rsidRPr="00E618DF" w:rsidRDefault="00CB251C" w:rsidP="00B34ECD">
      <w:pPr>
        <w:jc w:val="center"/>
        <w:rPr>
          <w:b/>
          <w:bCs/>
          <w:sz w:val="28"/>
          <w:szCs w:val="36"/>
        </w:rPr>
      </w:pPr>
      <w:r w:rsidRPr="00E618DF">
        <w:rPr>
          <w:rFonts w:hint="eastAsia"/>
          <w:b/>
          <w:bCs/>
          <w:sz w:val="28"/>
          <w:szCs w:val="36"/>
        </w:rPr>
        <w:t>サプライチェーンマネジメント最終レポート</w:t>
      </w:r>
    </w:p>
    <w:p w14:paraId="452B26C9" w14:textId="77777777" w:rsidR="00B34ECD" w:rsidRDefault="00B34ECD" w:rsidP="00B34ECD">
      <w:pPr>
        <w:jc w:val="right"/>
      </w:pPr>
      <w:r>
        <w:rPr>
          <w:rFonts w:hint="eastAsia"/>
        </w:rPr>
        <w:t>中央大学理工学部</w:t>
      </w:r>
    </w:p>
    <w:p w14:paraId="237BD6AC" w14:textId="77777777" w:rsidR="00B34ECD" w:rsidRDefault="00B34ECD" w:rsidP="00B34ECD">
      <w:pPr>
        <w:jc w:val="right"/>
      </w:pPr>
      <w:r>
        <w:rPr>
          <w:rFonts w:hint="eastAsia"/>
        </w:rPr>
        <w:t>ビジネスデータサイエンス学科</w:t>
      </w:r>
    </w:p>
    <w:p w14:paraId="60E7534F" w14:textId="77777777" w:rsidR="00B34ECD" w:rsidRDefault="00B34ECD" w:rsidP="00B34ECD">
      <w:pPr>
        <w:pBdr>
          <w:bottom w:val="single" w:sz="6" w:space="1" w:color="auto"/>
        </w:pBdr>
        <w:jc w:val="right"/>
      </w:pPr>
      <w:r>
        <w:t xml:space="preserve">23D7104001I </w:t>
      </w:r>
      <w:r>
        <w:rPr>
          <w:rFonts w:hint="eastAsia"/>
        </w:rPr>
        <w:t>髙木悠人</w:t>
      </w:r>
    </w:p>
    <w:p w14:paraId="2573DAD6" w14:textId="77777777" w:rsidR="00B34ECD" w:rsidRDefault="00B34ECD" w:rsidP="00B34ECD">
      <w:pPr>
        <w:jc w:val="center"/>
      </w:pPr>
    </w:p>
    <w:p w14:paraId="75E50B1D" w14:textId="4DAB531D" w:rsidR="004D4EA2" w:rsidRDefault="004D4EA2" w:rsidP="00A43457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実行環境</w:t>
      </w:r>
    </w:p>
    <w:p w14:paraId="75218FAE" w14:textId="77777777" w:rsidR="002E00EE" w:rsidRDefault="002E00EE" w:rsidP="002E00EE">
      <w:pPr>
        <w:pStyle w:val="a9"/>
        <w:ind w:left="360"/>
      </w:pPr>
    </w:p>
    <w:p w14:paraId="239204B1" w14:textId="77777777" w:rsidR="002E00EE" w:rsidRDefault="002E00EE" w:rsidP="007D150C">
      <w:pPr>
        <w:pStyle w:val="a9"/>
        <w:ind w:leftChars="271" w:left="569"/>
      </w:pPr>
      <w:r>
        <w:t>PC (notebook):</w:t>
      </w:r>
      <w:r>
        <w:tab/>
      </w:r>
      <w:r>
        <w:tab/>
        <w:t>Apple macbook air m4</w:t>
      </w:r>
    </w:p>
    <w:p w14:paraId="33CAC528" w14:textId="77777777" w:rsidR="002E00EE" w:rsidRDefault="002E00EE" w:rsidP="007D150C">
      <w:pPr>
        <w:pStyle w:val="a9"/>
        <w:ind w:leftChars="271" w:left="569"/>
      </w:pPr>
      <w:r>
        <w:t>Python環境:</w:t>
      </w:r>
      <w:r>
        <w:tab/>
      </w:r>
      <w:r>
        <w:tab/>
        <w:t>venv仮装環境(ローカルでの実行)</w:t>
      </w:r>
    </w:p>
    <w:p w14:paraId="04FA549E" w14:textId="77777777" w:rsidR="002E00EE" w:rsidRDefault="002E00EE" w:rsidP="007D150C">
      <w:pPr>
        <w:pStyle w:val="a9"/>
        <w:ind w:leftChars="271" w:left="569"/>
      </w:pPr>
      <w:r>
        <w:t>Python バージョン:</w:t>
      </w:r>
      <w:r>
        <w:tab/>
      </w:r>
      <w:r>
        <w:tab/>
        <w:t>python-3.13.9</w:t>
      </w:r>
    </w:p>
    <w:p w14:paraId="128CF703" w14:textId="77777777" w:rsidR="002E00EE" w:rsidRDefault="002E00EE" w:rsidP="007D150C">
      <w:pPr>
        <w:pStyle w:val="a9"/>
        <w:ind w:leftChars="271" w:left="569"/>
      </w:pPr>
      <w:r>
        <w:rPr>
          <w:rFonts w:hint="eastAsia"/>
        </w:rPr>
        <w:t>各種パッケージバージョン</w:t>
      </w:r>
      <w:r>
        <w:t>:</w:t>
      </w:r>
      <w:r>
        <w:tab/>
        <w:t>requirements.txtリンクは付録の項に示すこととした</w:t>
      </w:r>
    </w:p>
    <w:p w14:paraId="44ECD7C0" w14:textId="77777777" w:rsidR="002E00EE" w:rsidRDefault="002E00EE" w:rsidP="007D150C">
      <w:pPr>
        <w:pStyle w:val="a9"/>
        <w:ind w:leftChars="271" w:left="569"/>
      </w:pPr>
      <w:r>
        <w:rPr>
          <w:rFonts w:hint="eastAsia"/>
        </w:rPr>
        <w:t>セッション管理</w:t>
      </w:r>
      <w:r>
        <w:t>:</w:t>
      </w:r>
      <w:r>
        <w:tab/>
      </w:r>
      <w:r>
        <w:tab/>
        <w:t>Python Package(SessionSmith==2.0.0)を利用した</w:t>
      </w:r>
    </w:p>
    <w:p w14:paraId="643AF668" w14:textId="4D1DBA4A" w:rsidR="004D4EA2" w:rsidRPr="002E00EE" w:rsidRDefault="002E00EE" w:rsidP="007D150C">
      <w:pPr>
        <w:pStyle w:val="a9"/>
        <w:ind w:leftChars="271" w:left="569"/>
      </w:pPr>
      <w:r>
        <w:rPr>
          <w:rFonts w:hint="eastAsia"/>
        </w:rPr>
        <w:t>コードバージョン管理</w:t>
      </w:r>
      <w:r>
        <w:t>:</w:t>
      </w:r>
      <w:r>
        <w:tab/>
        <w:t>GitHub(リンクは付録の項に示すこととした)</w:t>
      </w:r>
    </w:p>
    <w:p w14:paraId="53E6B6E5" w14:textId="77777777" w:rsidR="002E00EE" w:rsidRDefault="002E00EE" w:rsidP="004D4EA2">
      <w:pPr>
        <w:pStyle w:val="a9"/>
        <w:ind w:left="360"/>
      </w:pPr>
    </w:p>
    <w:p w14:paraId="7A7D04EB" w14:textId="77777777" w:rsidR="002E00EE" w:rsidRPr="002E00EE" w:rsidRDefault="002E00EE" w:rsidP="004D4EA2">
      <w:pPr>
        <w:pStyle w:val="a9"/>
        <w:ind w:left="360"/>
        <w:rPr>
          <w:rFonts w:hint="eastAsia"/>
        </w:rPr>
      </w:pPr>
    </w:p>
    <w:p w14:paraId="23CFF66A" w14:textId="6EE85064" w:rsidR="00930B82" w:rsidRDefault="00930B82" w:rsidP="00A43457">
      <w:pPr>
        <w:pStyle w:val="a9"/>
        <w:numPr>
          <w:ilvl w:val="0"/>
          <w:numId w:val="1"/>
        </w:numPr>
        <w:rPr>
          <w:b/>
          <w:bCs/>
        </w:rPr>
      </w:pPr>
      <w:r w:rsidRPr="00F05329">
        <w:rPr>
          <w:rFonts w:hint="eastAsia"/>
          <w:b/>
          <w:bCs/>
        </w:rPr>
        <w:t>課題</w:t>
      </w:r>
      <w:r w:rsidRPr="00F05329">
        <w:rPr>
          <w:b/>
          <w:bCs/>
        </w:rPr>
        <w:t>1</w:t>
      </w:r>
    </w:p>
    <w:p w14:paraId="3704368E" w14:textId="77777777" w:rsidR="00AF4BB6" w:rsidRPr="00F05329" w:rsidRDefault="00AF4BB6" w:rsidP="00AF4BB6">
      <w:pPr>
        <w:pStyle w:val="a9"/>
        <w:ind w:left="360"/>
        <w:rPr>
          <w:rFonts w:hint="eastAsia"/>
          <w:b/>
          <w:bCs/>
        </w:rPr>
      </w:pPr>
    </w:p>
    <w:p w14:paraId="76F65153" w14:textId="7C2CF3AE" w:rsidR="00A43457" w:rsidRDefault="00930B82" w:rsidP="00930B82">
      <w:pPr>
        <w:pStyle w:val="a9"/>
        <w:ind w:left="360"/>
      </w:pPr>
      <w:r>
        <w:rPr>
          <w:rFonts w:hint="eastAsia"/>
          <w:noProof/>
        </w:rPr>
        <w:drawing>
          <wp:inline distT="0" distB="0" distL="0" distR="0" wp14:anchorId="407BC3AE" wp14:editId="17310580">
            <wp:extent cx="5400040" cy="3373120"/>
            <wp:effectExtent l="0" t="0" r="0" b="5080"/>
            <wp:docPr id="1396748194" name="図 1" descr="テキス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48194" name="図 1" descr="テキスト&#10;&#10;AI 生成コンテンツは誤りを含む可能性があります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E4D3" w14:textId="77777777" w:rsidR="00930B82" w:rsidRDefault="00930B82" w:rsidP="00930B82">
      <w:pPr>
        <w:pStyle w:val="a9"/>
        <w:ind w:left="360"/>
      </w:pPr>
    </w:p>
    <w:p w14:paraId="0DAD4994" w14:textId="77777777" w:rsidR="00AF4BB6" w:rsidRDefault="00AF4BB6" w:rsidP="00930B82">
      <w:pPr>
        <w:pStyle w:val="a9"/>
        <w:ind w:left="360"/>
      </w:pPr>
    </w:p>
    <w:p w14:paraId="483A9D43" w14:textId="77777777" w:rsidR="00AF4BB6" w:rsidRDefault="00AF4BB6" w:rsidP="00930B82">
      <w:pPr>
        <w:pStyle w:val="a9"/>
        <w:ind w:left="360"/>
        <w:rPr>
          <w:rFonts w:hint="eastAsia"/>
        </w:rPr>
      </w:pPr>
    </w:p>
    <w:p w14:paraId="595275F9" w14:textId="6632F72A" w:rsidR="008B2B61" w:rsidRDefault="004351E5" w:rsidP="00416B34">
      <w:pPr>
        <w:pStyle w:val="a9"/>
        <w:numPr>
          <w:ilvl w:val="0"/>
          <w:numId w:val="2"/>
        </w:numPr>
      </w:pPr>
      <w:r>
        <w:lastRenderedPageBreak/>
        <w:t>FCFS</w:t>
      </w:r>
      <w:r>
        <w:rPr>
          <w:rFonts w:hint="eastAsia"/>
        </w:rPr>
        <w:t>と</w:t>
      </w:r>
      <w:r>
        <w:t>OR-Tools</w:t>
      </w:r>
      <w:r w:rsidR="00926BE7">
        <w:rPr>
          <w:rFonts w:hint="eastAsia"/>
        </w:rPr>
        <w:t>の結果の比較と考察</w:t>
      </w:r>
    </w:p>
    <w:p w14:paraId="66D0EF42" w14:textId="77777777" w:rsidR="00CA10E1" w:rsidRDefault="00CA10E1" w:rsidP="00CA10E1">
      <w:pPr>
        <w:pStyle w:val="a9"/>
      </w:pPr>
    </w:p>
    <w:p w14:paraId="674763B3" w14:textId="46B3711E" w:rsidR="00EA16DA" w:rsidRDefault="00EA16DA" w:rsidP="00416B34">
      <w:pPr>
        <w:pStyle w:val="a9"/>
        <w:numPr>
          <w:ilvl w:val="0"/>
          <w:numId w:val="2"/>
        </w:numPr>
      </w:pPr>
      <w:r>
        <w:rPr>
          <w:rFonts w:hint="eastAsia"/>
        </w:rPr>
        <w:t>重み付け結果の比較と考察</w:t>
      </w:r>
    </w:p>
    <w:p w14:paraId="78B56BDA" w14:textId="15088ABD" w:rsidR="00794380" w:rsidRDefault="00794380" w:rsidP="00416B3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作成したジョブのパターン結果の確認と考察</w:t>
      </w:r>
    </w:p>
    <w:p w14:paraId="3B813639" w14:textId="77777777" w:rsidR="008B2B61" w:rsidRDefault="008B2B61" w:rsidP="00930B82">
      <w:pPr>
        <w:pStyle w:val="a9"/>
        <w:ind w:left="360"/>
      </w:pPr>
    </w:p>
    <w:p w14:paraId="03C3410C" w14:textId="77777777" w:rsidR="008B2B61" w:rsidRDefault="008B2B61" w:rsidP="00930B82">
      <w:pPr>
        <w:pStyle w:val="a9"/>
        <w:ind w:left="360"/>
      </w:pPr>
    </w:p>
    <w:p w14:paraId="1297C582" w14:textId="16200EC4" w:rsidR="00930B82" w:rsidRDefault="00930B82" w:rsidP="00930B82">
      <w:pPr>
        <w:pStyle w:val="a9"/>
        <w:numPr>
          <w:ilvl w:val="0"/>
          <w:numId w:val="1"/>
        </w:numPr>
      </w:pPr>
    </w:p>
    <w:sectPr w:rsidR="00930B8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E0853"/>
    <w:multiLevelType w:val="hybridMultilevel"/>
    <w:tmpl w:val="09E4C3DA"/>
    <w:lvl w:ilvl="0" w:tplc="9C26CADC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1" w15:restartNumberingAfterBreak="0">
    <w:nsid w:val="66B4676C"/>
    <w:multiLevelType w:val="hybridMultilevel"/>
    <w:tmpl w:val="E3D29222"/>
    <w:lvl w:ilvl="0" w:tplc="8A9E53D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768576831">
    <w:abstractNumId w:val="1"/>
  </w:num>
  <w:num w:numId="2" w16cid:durableId="187990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bordersDoNotSurroundHeader/>
  <w:bordersDoNotSurroundFooter/>
  <w:attachedTemplate r:id="rId1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1C"/>
    <w:rsid w:val="000E724A"/>
    <w:rsid w:val="001E2978"/>
    <w:rsid w:val="002E00EE"/>
    <w:rsid w:val="00416B34"/>
    <w:rsid w:val="004351E5"/>
    <w:rsid w:val="004D4EA2"/>
    <w:rsid w:val="00550E5C"/>
    <w:rsid w:val="00794380"/>
    <w:rsid w:val="007D150C"/>
    <w:rsid w:val="00812931"/>
    <w:rsid w:val="0083241D"/>
    <w:rsid w:val="008B2B61"/>
    <w:rsid w:val="00926BE7"/>
    <w:rsid w:val="00930B82"/>
    <w:rsid w:val="00A43457"/>
    <w:rsid w:val="00AF4BB6"/>
    <w:rsid w:val="00B34ECD"/>
    <w:rsid w:val="00B47460"/>
    <w:rsid w:val="00CA10E1"/>
    <w:rsid w:val="00CB251C"/>
    <w:rsid w:val="00E618DF"/>
    <w:rsid w:val="00EA16DA"/>
    <w:rsid w:val="00F0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84D09A"/>
  <w15:chartTrackingRefBased/>
  <w15:docId w15:val="{E804EBB4-F56B-5E42-B29B-80F96906E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4E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E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E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E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E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E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E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E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34E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34E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34E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34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34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34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34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34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34E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34E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3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E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34E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E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34E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EC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34EC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34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34EC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34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yutotakagi/Library/Group%20Containers/UBF8T346G9.Office/User%20Content.localized/Templates.localized/&#35506;&#38988;&#25552;&#20986;&#29992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課題提出用.dotx</Template>
  <TotalTime>12</TotalTime>
  <Pages>2</Pages>
  <Words>154</Words>
  <Characters>219</Characters>
  <Application>Microsoft Office Word</Application>
  <DocSecurity>0</DocSecurity>
  <Lines>10</Lines>
  <Paragraphs>7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髙木悠人</dc:creator>
  <cp:keywords/>
  <dc:description/>
  <cp:lastModifiedBy>高木　悠人</cp:lastModifiedBy>
  <cp:revision>17</cp:revision>
  <dcterms:created xsi:type="dcterms:W3CDTF">2026-01-14T02:21:00Z</dcterms:created>
  <dcterms:modified xsi:type="dcterms:W3CDTF">2026-01-14T04:01:00Z</dcterms:modified>
</cp:coreProperties>
</file>